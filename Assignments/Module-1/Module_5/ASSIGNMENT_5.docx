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55BCF">
      <w:pPr>
        <w:pStyle w:val="2"/>
        <w:jc w:val="center"/>
        <w:rPr>
          <w:rFonts w:hint="eastAsia" w:ascii="Times New Roman" w:hAnsi="Times New Roman" w:eastAsia="SimSun" w:cstheme="minorBidi"/>
          <w:b/>
          <w:color w:val="FFD966" w:themeColor="accent4" w:themeTint="99"/>
          <w:kern w:val="44"/>
          <w:sz w:val="44"/>
          <w:highlight w:val="black"/>
          <w:lang w:val="en-US" w:eastAsia="zh-CN" w:bidi="ar-SA"/>
          <w14:textFill>
            <w14:solidFill>
              <w14:schemeClr w14:val="accent4">
                <w14:lumMod w14:val="60000"/>
                <w14:lumOff w14:val="40000"/>
              </w14:schemeClr>
            </w14:solidFill>
          </w14:textFill>
        </w:rPr>
      </w:pPr>
      <w:bookmarkStart w:id="0" w:name="Text1"/>
    </w:p>
    <w:bookmarkEnd w:id="0"/>
    <w:p w14:paraId="57C3A776">
      <w:pPr>
        <w:rPr>
          <w:rFonts w:hint="eastAsia"/>
        </w:rPr>
      </w:pPr>
      <w:r>
        <w:rPr>
          <w:rFonts w:hint="eastAsia"/>
          <w:lang/>
        </w:rPr>
        <w:pict>
          <v:shape id="_x0000_s1027" o:spid="_x0000_s1027" o:spt="75" alt="C:/Users/Vibhu/OneDrive/Desktop/23d11e742999ebbd6d35f2c0e7324099.jpg23d11e742999ebbd6d35f2c0e7324099" type="#_x0000_t75" style="position:absolute;left:0pt;margin-left:-5.55pt;margin-top:-8pt;height:853.45pt;width:612.15pt;mso-position-horizontal-relative:page;mso-position-vertical-relative:page;z-index:-251657216;mso-width-relative:page;mso-height-relative:page;" filled="f" o:preferrelative="f" stroked="f" coordsize="21600,21600">
            <v:path/>
            <v:fill on="f" focussize="0,0"/>
            <v:stroke on="f"/>
            <v:imagedata r:id="rId4" croptop="14279f" cropbottom="14279f" o:title="23d11e742999ebbd6d35f2c0e7324099"/>
            <o:lock v:ext="edit" aspectratio="f"/>
          </v:shape>
        </w:pict>
      </w:r>
    </w:p>
    <w:p w14:paraId="5A8CE2EC">
      <w:pPr>
        <w:rPr>
          <w:rFonts w:hint="default"/>
          <w:lang w:val="en-US"/>
        </w:rPr>
        <w:sectPr>
          <w:pgSz w:w="11906" w:h="16838"/>
          <w:pgMar w:top="1440" w:right="1800" w:bottom="1440" w:left="1800" w:header="720" w:footer="720" w:gutter="0"/>
          <w:cols w:space="720" w:num="1"/>
          <w:docGrid w:linePitch="360" w:charSpace="0"/>
        </w:sectPr>
      </w:pPr>
      <w:r>
        <w:rPr>
          <w:rFonts w:hint="default"/>
          <w:lang w:val="en-US"/>
        </w:rPr>
        <w:t>a</w:t>
      </w:r>
    </w:p>
    <w:p w14:paraId="3B36088E">
      <w:pPr>
        <w:pStyle w:val="2"/>
        <w:bidi w:val="0"/>
        <w:jc w:val="center"/>
        <w:rPr>
          <w:rFonts w:hint="default"/>
          <w:color w:val="FFE599" w:themeColor="accent4" w:themeTint="66"/>
          <w:highlight w:val="black"/>
          <w:lang w:val="en-US"/>
          <w14:textFill>
            <w14:gradFill>
              <w14:gsLst>
                <w14:gs w14:pos="50000">
                  <w14:schemeClr w14:val="accent4"/>
                </w14:gs>
                <w14:gs w14:pos="0">
                  <w14:schemeClr w14:val="accent4">
                    <w14:lumMod w14:val="25000"/>
                    <w14:lumOff w14:val="75000"/>
                  </w14:schemeClr>
                </w14:gs>
                <w14:gs w14:pos="100000">
                  <w14:schemeClr w14:val="accent4">
                    <w14:lumMod w14:val="85000"/>
                  </w14:schemeClr>
                </w14:gs>
              </w14:gsLst>
              <w14:lin w14:ang="5400000" w14:scaled="1"/>
            </w14:gradFill>
          </w14:textFill>
        </w:rPr>
      </w:pPr>
      <w:r>
        <w:rPr>
          <w:rFonts w:hint="default"/>
          <w:color w:val="FFE599" w:themeColor="accent4" w:themeTint="66"/>
          <w:highlight w:val="black"/>
          <w:lang w:val="en-US"/>
          <w14:textFill>
            <w14:gradFill>
              <w14:gsLst>
                <w14:gs w14:pos="50000">
                  <w14:schemeClr w14:val="accent4"/>
                </w14:gs>
                <w14:gs w14:pos="0">
                  <w14:schemeClr w14:val="accent4">
                    <w14:lumMod w14:val="25000"/>
                    <w14:lumOff w14:val="75000"/>
                  </w14:schemeClr>
                </w14:gs>
                <w14:gs w14:pos="100000">
                  <w14:schemeClr w14:val="accent4">
                    <w14:lumMod w14:val="85000"/>
                  </w14:schemeClr>
                </w14:gs>
              </w14:gsLst>
              <w14:lin w14:ang="5400000" w14:scaled="1"/>
            </w14:gradFill>
          </w14:textFill>
        </w:rPr>
        <w:t>ASSIGNMENT_4</w:t>
      </w:r>
    </w:p>
    <w:p w14:paraId="10606F21">
      <w:pPr>
        <w:pStyle w:val="4"/>
        <w:bidi w:val="0"/>
        <w:jc w:val="center"/>
        <w:rPr>
          <w:rFonts w:hint="default" w:ascii="Times New Roman" w:hAnsi="Times New Roman" w:cs="Times New Roman"/>
          <w:u w:val="single"/>
        </w:rPr>
      </w:pPr>
      <w:r>
        <w:rPr>
          <w:rFonts w:hint="default" w:ascii="Times New Roman" w:hAnsi="Times New Roman" w:cs="Times New Roman"/>
          <w:u w:val="single"/>
          <w:lang w:val="en-US"/>
        </w:rPr>
        <w:t xml:space="preserve">Module 13 :  </w:t>
      </w:r>
      <w:r>
        <w:rPr>
          <w:rFonts w:hint="default" w:ascii="Times New Roman" w:hAnsi="Times New Roman" w:cs="Times New Roman"/>
          <w:u w:val="single"/>
        </w:rPr>
        <w:t>Python DB and Framework</w:t>
      </w:r>
    </w:p>
    <w:p w14:paraId="30CDA4A1">
      <w:pPr>
        <w:numPr>
          <w:ilvl w:val="0"/>
          <w:numId w:val="1"/>
        </w:numPr>
        <w:spacing w:beforeLines="0" w:afterLines="0"/>
        <w:ind w:left="420" w:leftChars="0" w:hanging="420" w:firstLineChars="0"/>
        <w:jc w:val="left"/>
        <w:rPr>
          <w:rFonts w:hint="default" w:ascii="Times New Roman" w:hAnsi="Times New Roman" w:eastAsia="Times New Roman"/>
          <w:b/>
          <w:bCs/>
          <w:color w:val="000000"/>
          <w:sz w:val="24"/>
          <w:szCs w:val="24"/>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HTML in Python</w:t>
      </w:r>
      <w:r>
        <w:rPr>
          <w:rFonts w:hint="default" w:ascii="Times New Roman" w:hAnsi="Times New Roman" w:eastAsia="Times New Roman"/>
          <w:b/>
          <w:bCs/>
          <w:color w:val="000000"/>
          <w:sz w:val="24"/>
          <w:szCs w:val="24"/>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w:t>
      </w:r>
    </w:p>
    <w:p w14:paraId="6D23BB1A">
      <w:pPr>
        <w:numPr>
          <w:numId w:val="0"/>
        </w:numPr>
        <w:spacing w:beforeLines="0" w:afterLines="0"/>
        <w:ind w:leftChars="0"/>
        <w:jc w:val="left"/>
        <w:rPr>
          <w:rFonts w:hint="default" w:ascii="Times New Roman" w:hAnsi="Times New Roman" w:eastAsia="Times New Roman"/>
          <w:b/>
          <w:bCs/>
          <w:color w:val="000000"/>
          <w:sz w:val="24"/>
          <w:szCs w:val="24"/>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3B629AE1">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Introduction to embedding HTML within Python using web frameworks like Django or Flask.</w:t>
      </w:r>
      <w:bookmarkStart w:id="1" w:name="_GoBack"/>
      <w:bookmarkEnd w:id="1"/>
    </w:p>
    <w:p w14:paraId="07FA21DB">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Web frameworks like Django and Flask allow developers to combine Python code with HTML to create dynamic websites. Python handles the backend logic, while HTML is used to structure the webpage. These frameworks use templates to insert dynamic data into HTML files. For example, a Python function can send data to an HTML page which displays it to users. This makes websites interactive and responsive. Developers can show different content based on user input or database data. Django and Flask simplify routing, form handling, and page rendering. They also separate logic from presentation, making code easier to manage. This approach is widely used in modern web development.</w:t>
      </w:r>
    </w:p>
    <w:p w14:paraId="7B42C59B">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19D2E89B">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2.</w:t>
      </w:r>
      <w:r>
        <w:rPr>
          <w:rFonts w:hint="default" w:ascii="Times New Roman" w:hAnsi="Times New Roman" w:eastAsia="Times New Roman"/>
          <w:color w:val="000000"/>
          <w:sz w:val="24"/>
          <w:szCs w:val="24"/>
        </w:rPr>
        <w:t>Generating dynamic HTML content using Django templates.</w:t>
      </w:r>
    </w:p>
    <w:p w14:paraId="75AE4EE7">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Django uses a template engine to generate dynamic HTML content. Templates allow developers to insert variables and logic directly into HTML files. Data from Python views is passed to the template for display. Django template syntax like `{{ variable }}` shows dynamic values. Loops and conditions can also be used inside templates. This helps display lists of items, such as products or users. Templates keep the HTML separate from backend logic. They also support template inheritance to reuse layouts. This system improves code organization and maintainability. It is one of Django’s most powerful features.</w:t>
      </w:r>
    </w:p>
    <w:p w14:paraId="2C1E5EBE">
      <w:pPr>
        <w:numPr>
          <w:numId w:val="0"/>
        </w:numPr>
        <w:spacing w:beforeLines="0" w:afterLines="0"/>
        <w:ind w:leftChars="0"/>
        <w:jc w:val="left"/>
        <w:rPr>
          <w:rFonts w:hint="default" w:ascii="Times New Roman" w:hAnsi="Times New Roman" w:eastAsia="Times New Roman"/>
          <w:b/>
          <w:bCs/>
          <w:color w:val="000000"/>
          <w:sz w:val="24"/>
          <w:szCs w:val="24"/>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4FA0F43D">
      <w:pPr>
        <w:numPr>
          <w:ilvl w:val="0"/>
          <w:numId w:val="1"/>
        </w:numPr>
        <w:spacing w:beforeLines="0" w:afterLines="0"/>
        <w:ind w:left="420" w:leftChars="0" w:hanging="420" w:firstLine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Requirements for Web Development Projects</w:t>
      </w:r>
      <w:r>
        <w:rPr>
          <w:rFonts w:hint="default" w:ascii="Times New Roman" w:hAnsi="Times New Roman" w:eastAsia="Times New Roman"/>
          <w:b/>
          <w:bCs/>
          <w:color w:val="000000"/>
          <w:sz w:val="24"/>
          <w:szCs w:val="24"/>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w:t>
      </w:r>
    </w:p>
    <w:p w14:paraId="304793DB">
      <w:pPr>
        <w:rPr>
          <w:rFonts w:hint="default" w:ascii="Times New Roman" w:hAnsi="Times New Roman" w:cs="Times New Roman"/>
          <w:u w:val="single"/>
        </w:rPr>
      </w:pPr>
    </w:p>
    <w:p w14:paraId="24377ADC">
      <w:pPr>
        <w:spacing w:beforeLines="0" w:afterLine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Integrating CSS with Django templates.</w:t>
      </w:r>
    </w:p>
    <w:p w14:paraId="6D7C5144">
      <w:pPr>
        <w:spacing w:beforeLines="0" w:afterLine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Answer:CSS is used to style web pages created with Django templates. Developers usually place CSS files inside a static folder. These files control colors, fonts, layout, and responsiveness. Django templates load CSS using the static tag. This allows the framework to correctly locate the CSS file. Styling improves the user experience and visual appearance of the site. Developers can use frameworks like Bootstrap for faster design. CSS works together with HTML templates to create professional interfaces. Organized CSS files make projects easier to maintain. Proper styling is essential for modern web applications.</w:t>
      </w:r>
    </w:p>
    <w:p w14:paraId="5F4404D0">
      <w:pPr>
        <w:spacing w:beforeLines="0" w:afterLines="0"/>
        <w:jc w:val="left"/>
        <w:rPr>
          <w:rFonts w:hint="default" w:ascii="Times New Roman" w:hAnsi="Times New Roman" w:eastAsia="Times New Roman"/>
          <w:color w:val="000000"/>
          <w:sz w:val="24"/>
          <w:szCs w:val="24"/>
          <w:lang w:val="en-US"/>
        </w:rPr>
      </w:pPr>
    </w:p>
    <w:p w14:paraId="6B8623FB">
      <w:pPr>
        <w:spacing w:beforeLines="0" w:afterLine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2.</w:t>
      </w:r>
      <w:r>
        <w:rPr>
          <w:rFonts w:hint="default" w:ascii="Times New Roman" w:hAnsi="Times New Roman" w:eastAsia="Times New Roman"/>
          <w:color w:val="000000"/>
          <w:sz w:val="24"/>
          <w:szCs w:val="24"/>
        </w:rPr>
        <w:t>How to serve static files (like CSS, JavaScript) in Django.</w:t>
      </w:r>
    </w:p>
    <w:p w14:paraId="5351C431">
      <w:pPr>
        <w:spacing w:beforeLines="0" w:afterLine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Answer:In Django, static files include CSS, JavaScript, and images. These files are stored in a directory called “static”. Developers configure static settings in the project settings file. The `{% static %}` template tag is used to load these files. This ensures the correct path is used in HTML templates. During development, Django serves these files automatically. In production, static files are collected and served by a web server. The `collectstatic` command gathers all static files in one location. Proper static file management improves performance. It also ensures that front-end resources load correctly.</w:t>
      </w:r>
    </w:p>
    <w:p w14:paraId="00A6D29D">
      <w:pPr>
        <w:spacing w:beforeLines="0" w:afterLines="0"/>
        <w:jc w:val="both"/>
        <w:rPr>
          <w:rFonts w:hint="default" w:ascii="Times New Roman" w:hAnsi="Times New Roman" w:eastAsia="Times New Roman"/>
          <w:color w:val="000000"/>
          <w:sz w:val="24"/>
          <w:szCs w:val="24"/>
          <w:lang w:val="en-US"/>
        </w:rPr>
      </w:pPr>
    </w:p>
    <w:p w14:paraId="282FFE52">
      <w:pPr>
        <w:numPr>
          <w:ilvl w:val="0"/>
          <w:numId w:val="1"/>
        </w:numPr>
        <w:spacing w:beforeLines="0" w:afterLines="0"/>
        <w:ind w:left="420" w:leftChars="0" w:hanging="420" w:firstLine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JavaScript with Python</w:t>
      </w:r>
    </w:p>
    <w:p w14:paraId="1794F4BF">
      <w:pPr>
        <w:spacing w:beforeLines="0" w:afterLines="0"/>
        <w:jc w:val="both"/>
        <w:rPr>
          <w:rFonts w:hint="default" w:ascii="Times New Roman" w:hAnsi="Times New Roman" w:eastAsia="Times New Roman"/>
          <w:color w:val="000000"/>
          <w:sz w:val="24"/>
          <w:szCs w:val="24"/>
          <w:lang w:val="en-US"/>
        </w:rPr>
      </w:pPr>
    </w:p>
    <w:p w14:paraId="0AE806C2">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Using JavaScript for client-side interactivity in Django templates.</w:t>
      </w:r>
    </w:p>
    <w:p w14:paraId="38FCAF92">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JavaScript is used to add interactivity to web pages. It runs in the user’s browser and handles tasks without contacting the server. In Django templates, JavaScript can respond to user actions like clicks or form submissions. It can validate forms before data is sent to the server. JavaScript also updates page content dynamically. Developers can create animations, dropdown menus, and alerts. It improves the responsiveness of web applications. JavaScript works alongside Django’s backend logic. Together they create modern interactive web applications. This improves the overall user experience.</w:t>
      </w:r>
    </w:p>
    <w:p w14:paraId="7D483650">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13CBAF00">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2.</w:t>
      </w:r>
      <w:r>
        <w:rPr>
          <w:rFonts w:hint="default" w:ascii="Times New Roman" w:hAnsi="Times New Roman" w:eastAsia="Times New Roman"/>
          <w:color w:val="000000"/>
          <w:sz w:val="24"/>
          <w:szCs w:val="24"/>
        </w:rPr>
        <w:t>Linking external or internal JavaScript files in Django.</w:t>
      </w:r>
    </w:p>
    <w:p w14:paraId="4DC56092">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JavaScript files can be linked inside Django templates to add functionality. Internal scripts are stored in the static folder of the project. Developers load them using the `{% static %}` tag in HTML. External scripts can be added using a CDN link. For example, libraries like jQuery can be loaded from the internet. Scripts are usually placed at the bottom of the HTML page. This improves page loading performance. Linking JavaScript correctly ensures features work properly. It also helps maintain organized project structure. This approach keeps JavaScript separate from HTML code.</w:t>
      </w:r>
    </w:p>
    <w:p w14:paraId="42B38688">
      <w:pPr>
        <w:spacing w:beforeLines="0" w:afterLines="0"/>
        <w:jc w:val="both"/>
        <w:rPr>
          <w:rFonts w:hint="default" w:ascii="Times New Roman" w:hAnsi="Times New Roman" w:eastAsia="Times New Roman"/>
          <w:color w:val="000000"/>
          <w:sz w:val="24"/>
          <w:szCs w:val="24"/>
          <w:lang w:val="en-US"/>
        </w:rPr>
      </w:pPr>
    </w:p>
    <w:p w14:paraId="56BDC120">
      <w:pPr>
        <w:numPr>
          <w:ilvl w:val="0"/>
          <w:numId w:val="1"/>
        </w:numPr>
        <w:spacing w:beforeLines="0" w:afterLines="0"/>
        <w:ind w:left="420" w:leftChars="0" w:hanging="420" w:firstLineChars="0"/>
        <w:jc w:val="left"/>
        <w:rPr>
          <w:rFonts w:hint="default" w:ascii="Times New Roman" w:hAnsi="Times New Roman" w:eastAsia="Times New Roman"/>
          <w:b/>
          <w:bCs/>
          <w:color w:val="000000" w:themeColor="text1"/>
          <w:sz w:val="24"/>
          <w:szCs w:val="24"/>
          <w14:textFill>
            <w14:solidFill>
              <w14:schemeClr w14:val="tx1"/>
            </w14:solidFill>
          </w14:textFill>
        </w:rPr>
      </w:pPr>
      <w:r>
        <w:rPr>
          <w:rFonts w:hint="default" w:ascii="Times New Roman" w:hAnsi="Times New Roman" w:eastAsia="Times New Roman"/>
          <w:b/>
          <w:bCs/>
          <w:color w:val="000000" w:themeColor="text1"/>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Django Introduction</w:t>
      </w:r>
    </w:p>
    <w:p w14:paraId="066D9A01">
      <w:pPr>
        <w:numPr>
          <w:numId w:val="0"/>
        </w:numPr>
        <w:spacing w:beforeLines="0" w:afterLines="0"/>
        <w:ind w:leftChars="0"/>
        <w:jc w:val="left"/>
        <w:rPr>
          <w:rFonts w:hint="default" w:ascii="Times New Roman" w:hAnsi="Times New Roman" w:eastAsia="Times New Roman"/>
          <w:b/>
          <w:bCs/>
          <w:color w:val="000000"/>
          <w:sz w:val="24"/>
          <w:szCs w:val="24"/>
        </w:rPr>
      </w:pPr>
    </w:p>
    <w:p w14:paraId="30C5067E">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Overview of Django: Web development framework.</w:t>
      </w:r>
    </w:p>
    <w:p w14:paraId="41FD5B4C">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Django is a high-level Python framework used to build web applications quickly. It follows the Model-View-Template architecture. Django provides many built-in tools such as authentication and database management. Developers can create secure and scalable applications easily. It includes an automatic admin interface. Django also protects applications from common security threats. These include SQL injection and cross-site scripting. It is widely used for building complex web systems. The framework promotes clean and reusable code. Many modern websites are built using Django.</w:t>
      </w:r>
    </w:p>
    <w:p w14:paraId="62291E1D">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023421E2">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2.</w:t>
      </w:r>
      <w:r>
        <w:rPr>
          <w:rFonts w:hint="default" w:ascii="Times New Roman" w:hAnsi="Times New Roman" w:eastAsia="Times New Roman"/>
          <w:color w:val="000000"/>
          <w:sz w:val="24"/>
          <w:szCs w:val="24"/>
        </w:rPr>
        <w:t>Advantages of Django.</w:t>
      </w:r>
    </w:p>
    <w:p w14:paraId="3C8F2EBB">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Django provides many advantages for web development. One major benefit is scalability, allowing applications to handle large traffic. It includes built-in security features to protect websites. These features prevent attacks like CSRF and SQL injection. Django also speeds up development with ready-made components. Developers do not need to build common features from scratch. It supports rapid development and clean code structure. Django’s ORM simplifies database operations. The framework is well documented and widely supported. It is suitable for both small and large applications. These advantages make Django very popular.</w:t>
      </w:r>
    </w:p>
    <w:p w14:paraId="7412AF28">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29F2A045">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3.</w:t>
      </w:r>
      <w:r>
        <w:rPr>
          <w:rFonts w:hint="default" w:ascii="Times New Roman" w:hAnsi="Times New Roman" w:eastAsia="Times New Roman"/>
          <w:color w:val="000000"/>
          <w:sz w:val="24"/>
          <w:szCs w:val="24"/>
        </w:rPr>
        <w:t>Django vs. Flask comparison: Which to choose and why.</w:t>
      </w:r>
    </w:p>
    <w:p w14:paraId="39F1098B">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Django and Flask are popular Python frameworks. Django is a full-featured framework with many built-in tools. Flask is lightweight and provides only basic features. Developers choose Django for large projects with many functionalities. Flask is often used for small applications or APIs. Django follows a structured approach with built-in components. Flask allows more flexibility and customization. Django includes an admin panel and authentication system. Flask requires additional libraries for such features. The choice depends on project size and complexity. Both frameworks are widely used in web development.</w:t>
      </w:r>
    </w:p>
    <w:p w14:paraId="6AE068FD">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20C5CF5A">
      <w:pPr>
        <w:numPr>
          <w:ilvl w:val="0"/>
          <w:numId w:val="1"/>
        </w:numPr>
        <w:spacing w:beforeLines="0" w:afterLines="0"/>
        <w:ind w:left="420" w:leftChars="0" w:hanging="420" w:firstLine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Virtual Environment</w:t>
      </w:r>
    </w:p>
    <w:p w14:paraId="56F96EA7">
      <w:pPr>
        <w:numPr>
          <w:numId w:val="0"/>
        </w:numPr>
        <w:spacing w:beforeLines="0" w:afterLines="0"/>
        <w:ind w:left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5B581658">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Understanding the importance of a virtual environment in Python projects.</w:t>
      </w:r>
    </w:p>
    <w:p w14:paraId="3CBE9B47">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A virtual environment is used to isolate project dependencies. It allows developers to install packages without affecting the system Python installation. Different projects can use different library versions. This prevents compatibility issues between projects. Virtual environments improve project organization. They make it easier to share projects with others. Developers can recreate the same environment using requirements files. Tools like venv help create these environments. It is considered a best practice in Python development. Almost every professional Python project uses virtual environments.</w:t>
      </w:r>
    </w:p>
    <w:p w14:paraId="07C96BB9">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45337D34">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2.</w:t>
      </w:r>
      <w:r>
        <w:rPr>
          <w:rFonts w:hint="default" w:ascii="Times New Roman" w:hAnsi="Times New Roman" w:eastAsia="Times New Roman"/>
          <w:color w:val="000000"/>
          <w:sz w:val="24"/>
          <w:szCs w:val="24"/>
        </w:rPr>
        <w:t>Using venv or virtualenv to create isolated environments</w:t>
      </w:r>
    </w:p>
    <w:p w14:paraId="3C77CE3D">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Python provides tools like venv and virtualenv to create isolated environments. These environments keep project dependencies separate. To create one, use the command `python -m venv env`. After creation, it must be activated before installing packages. This ensures libraries are installed only inside that environment. It prevents version conflicts between projects. Developers can install required packages using pip. The environment can be shared using a requirements.txt file. This helps in collaboration and deployment. It is a standard practice in Python development. Using isolated environments improves project stability.</w:t>
      </w:r>
    </w:p>
    <w:p w14:paraId="2D0ECB11">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078AEF80">
      <w:pPr>
        <w:spacing w:beforeLines="0" w:afterLines="0"/>
        <w:jc w:val="left"/>
        <w:rPr>
          <w:rFonts w:hint="default" w:ascii="Times New Roman" w:hAnsi="Times New Roman" w:eastAsia="Times New Roman"/>
          <w:b/>
          <w:bCs/>
          <w:color w:val="000000"/>
          <w:sz w:val="24"/>
          <w:szCs w:val="24"/>
        </w:rPr>
      </w:pPr>
    </w:p>
    <w:p w14:paraId="58129C1C">
      <w:pPr>
        <w:numPr>
          <w:ilvl w:val="0"/>
          <w:numId w:val="1"/>
        </w:numPr>
        <w:spacing w:beforeLines="0" w:afterLines="0"/>
        <w:ind w:left="420" w:leftChars="0" w:hanging="420" w:firstLineChars="0"/>
        <w:jc w:val="left"/>
        <w:rPr>
          <w:rFonts w:hint="default" w:ascii="Times New Roman" w:hAnsi="Times New Roman" w:eastAsia="Times New Roman"/>
          <w:b/>
          <w:bCs/>
          <w:color w:val="000000" w:themeColor="text1"/>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000000" w:themeColor="text1"/>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Project and App Creation</w:t>
      </w:r>
    </w:p>
    <w:p w14:paraId="77F3FC3C">
      <w:pPr>
        <w:numPr>
          <w:ilvl w:val="0"/>
          <w:numId w:val="0"/>
        </w:numPr>
        <w:spacing w:beforeLines="0" w:afterLines="0"/>
        <w:ind w:leftChars="0"/>
        <w:jc w:val="left"/>
        <w:rPr>
          <w:rFonts w:hint="default" w:ascii="Times New Roman" w:hAnsi="Times New Roman" w:eastAsia="Times New Roman"/>
          <w:color w:val="000000"/>
          <w:sz w:val="24"/>
          <w:szCs w:val="24"/>
        </w:rPr>
      </w:pPr>
    </w:p>
    <w:p w14:paraId="194C54FD">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Steps to create a Django project and individual apps within the project.</w:t>
      </w:r>
    </w:p>
    <w:p w14:paraId="68F63435">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To start with Django, first install it using pip. Then create a project using `django-admin startproject projectname`. Navigate into the project folder. Run the server using `python manage.py runserver`. After that, create apps using `python manage.py startapp appname`. Apps are modules that handle specific functionalities. Add the app to INSTALLED_APPS in settings.py. Define models, views, and templates inside the app. Run migrations to apply database changes. This structure helps in organizing large applications efficiently.</w:t>
      </w:r>
    </w:p>
    <w:p w14:paraId="46C70A9C">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275A6C2B">
      <w:pPr>
        <w:numPr>
          <w:ilvl w:val="0"/>
          <w:numId w:val="2"/>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rPr>
        <w:t>Understanding the role of manage.py, urls.py, and views.py.</w:t>
      </w:r>
    </w:p>
    <w:p w14:paraId="4124915C">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In Django, manage.py is a command-line tool for managing the project. It is used to run the server, migrations, and other tasks. The urls.py file defines URL patterns for routing requests. It connects URLs to specific view functions. The views.py file contains logic to handle requests and responses. Views process user input and return HTML or data. Together, these files form the core of request handling. They help manage how users interact with the application. Proper use of these files ensures smooth navigation. They are essential components of every Django project.</w:t>
      </w:r>
    </w:p>
    <w:p w14:paraId="2F64AF94">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6FE95461">
      <w:pPr>
        <w:numPr>
          <w:ilvl w:val="0"/>
          <w:numId w:val="3"/>
        </w:numPr>
        <w:spacing w:beforeLines="0" w:afterLines="0"/>
        <w:ind w:left="420" w:leftChars="0" w:hanging="420" w:firstLineChars="0"/>
        <w:jc w:val="left"/>
        <w:rPr>
          <w:rFonts w:hint="default" w:ascii="Times New Roman" w:hAnsi="Times New Roman" w:eastAsia="Times New Roman"/>
          <w:b/>
          <w:bCs/>
          <w:color w:val="F4B083" w:themeColor="accent2" w:themeTint="99"/>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F4B083" w:themeColor="accent2" w:themeTint="99"/>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MVT Pattern Architecture</w:t>
      </w:r>
    </w:p>
    <w:p w14:paraId="78F9973F">
      <w:pPr>
        <w:numPr>
          <w:ilvl w:val="0"/>
          <w:numId w:val="0"/>
        </w:numPr>
        <w:spacing w:beforeLines="0" w:afterLines="0"/>
        <w:ind w:leftChars="0"/>
        <w:jc w:val="left"/>
        <w:rPr>
          <w:rFonts w:hint="default" w:ascii="Times New Roman" w:hAnsi="Times New Roman" w:eastAsia="Times New Roman"/>
          <w:color w:val="000000"/>
          <w:sz w:val="24"/>
          <w:szCs w:val="24"/>
        </w:rPr>
      </w:pPr>
    </w:p>
    <w:p w14:paraId="31C5B523">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Django’s MVT (Model-View-Template) architecture and how it handles request-response cycles.</w:t>
      </w:r>
    </w:p>
    <w:p w14:paraId="3ECCEE25">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Django follows the Model-View-Template (MVT) architecture. The Model handles database operations and data structure. The View processes user requests and business logic. The Template manages the presentation layer. When a user sends a request, Django matches it with a URL pattern. The request is sent to a view function. The view interacts with the model if needed. Data is passed to a template for rendering. Finally, an HTTP response is sent back to the user. This structured flow improves maintainability and scalability.</w:t>
      </w:r>
    </w:p>
    <w:p w14:paraId="20F5D32E">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2178CC5A">
      <w:pPr>
        <w:numPr>
          <w:ilvl w:val="0"/>
          <w:numId w:val="3"/>
        </w:numPr>
        <w:spacing w:beforeLines="0" w:afterLines="0"/>
        <w:ind w:left="420" w:leftChars="0" w:hanging="420" w:firstLine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F4B083" w:themeColor="accent2" w:themeTint="99"/>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Django Admin Panel</w:t>
      </w:r>
    </w:p>
    <w:p w14:paraId="1F342E3D">
      <w:pPr>
        <w:numPr>
          <w:numId w:val="0"/>
        </w:numPr>
        <w:spacing w:beforeLines="0" w:afterLines="0"/>
        <w:ind w:left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78FE4EE0">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Introduction to Django’s built-in admin panel.</w:t>
      </w:r>
    </w:p>
    <w:p w14:paraId="33AA0ACB">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Django provides a built-in admin interface for managing data. It is automatically created when a project is set up. Developers can access it through the /admin URL. It allows adding, editing, and deleting database records. Models must be registered to appear in the admin panel. The admin interface is user-friendly and customizable. It saves time by eliminating the need for manual dashboards. Authentication ensures only authorized users can access it. It is useful for managing content and users. This feature is one of Django’s biggest advantages.</w:t>
      </w:r>
    </w:p>
    <w:p w14:paraId="5B53574B">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3AC9DAF4">
      <w:pPr>
        <w:numPr>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2.</w:t>
      </w:r>
      <w:r>
        <w:rPr>
          <w:rFonts w:hint="default" w:ascii="Times New Roman" w:hAnsi="Times New Roman" w:eastAsia="Times New Roman"/>
          <w:color w:val="000000"/>
          <w:sz w:val="24"/>
          <w:szCs w:val="24"/>
        </w:rPr>
        <w:t>Customizing the Django admin interface to manage database records.</w:t>
      </w:r>
    </w:p>
    <w:p w14:paraId="4ADE7D20">
      <w:pPr>
        <w:numPr>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The Django admin interface can be customized for better usability. Developers can modify how models are displayed. Fields can be arranged using list_display and fieldsets. Search functionality can be added for quick access. Filters can be applied for better data sorting. Admin forms can also be customized. Inline models allow editing related data on one page. Permissions can be set for different users. Styling changes can be made using CSS. Customization makes the admin panel more efficient. It helps manage data more effectively.</w:t>
      </w:r>
    </w:p>
    <w:p w14:paraId="65E34574">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5313A02F">
      <w:pPr>
        <w:numPr>
          <w:ilvl w:val="0"/>
          <w:numId w:val="0"/>
        </w:numPr>
        <w:spacing w:beforeLines="0" w:afterLines="0"/>
        <w:ind w:leftChars="0"/>
        <w:jc w:val="left"/>
        <w:rPr>
          <w:rFonts w:hint="default" w:ascii="Times New Roman" w:hAnsi="Times New Roman" w:eastAsia="Times New Roman"/>
          <w:b/>
          <w:bCs/>
          <w:color w:val="000000"/>
          <w:sz w:val="24"/>
          <w:szCs w:val="24"/>
        </w:rPr>
      </w:pPr>
    </w:p>
    <w:p w14:paraId="77B1CF5D">
      <w:pPr>
        <w:numPr>
          <w:ilvl w:val="0"/>
          <w:numId w:val="3"/>
        </w:numPr>
        <w:spacing w:beforeLines="0" w:afterLines="0"/>
        <w:ind w:left="420" w:leftChars="0" w:hanging="420" w:firstLine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URL Patterns and Template Integration</w:t>
      </w:r>
    </w:p>
    <w:p w14:paraId="4268CFB3">
      <w:pPr>
        <w:numPr>
          <w:numId w:val="0"/>
        </w:numPr>
        <w:spacing w:beforeLines="0" w:afterLines="0"/>
        <w:ind w:left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3DA68A05">
      <w:pPr>
        <w:numPr>
          <w:ilvl w:val="0"/>
          <w:numId w:val="4"/>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rPr>
        <w:t>Setting up URL patterns in urls.py for routing requests to views.</w:t>
      </w:r>
    </w:p>
    <w:p w14:paraId="131F0CC9">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The urls.py file is used to define routing in Django. It maps URLs to specific view functions. Developers use the path() function to define routes. Each URL pattern includes a path and a view. Dynamic URLs can include parameters like IDs. URLs can also be grouped using include(). This helps in organizing large applications. Proper routing ensures correct page navigation. It connects the frontend with backend logic. Clean URL structure improves user experience. It is an important part of web application design.</w:t>
      </w:r>
    </w:p>
    <w:p w14:paraId="0CD2EF2E">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61F4A27A">
      <w:pPr>
        <w:numPr>
          <w:ilvl w:val="0"/>
          <w:numId w:val="0"/>
        </w:numPr>
        <w:spacing w:beforeLines="0" w:afterLines="0"/>
        <w:ind w:leftChars="0"/>
        <w:jc w:val="left"/>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2.</w:t>
      </w:r>
      <w:r>
        <w:rPr>
          <w:rFonts w:hint="default" w:ascii="Times New Roman" w:hAnsi="Times New Roman" w:eastAsia="Times New Roman"/>
          <w:color w:val="000000"/>
          <w:sz w:val="24"/>
          <w:szCs w:val="24"/>
        </w:rPr>
        <w:t>Integrating templates with views to render dynamic HTML content.</w:t>
      </w:r>
      <w:r>
        <w:rPr>
          <w:rFonts w:hint="default" w:ascii="Times New Roman" w:hAnsi="Times New Roman" w:eastAsia="Times New Roman"/>
          <w:color w:val="000000"/>
          <w:sz w:val="24"/>
          <w:szCs w:val="24"/>
          <w:lang w:val="en-US"/>
        </w:rPr>
        <w:t xml:space="preserve"> </w:t>
      </w:r>
    </w:p>
    <w:p w14:paraId="208D621F">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Templates are integrated with views to display dynamic content. Views send data to templates using context dictionaries. The render() function is used to combine templates and data. Templates display the data using Django template syntax. This separation keeps logic and design independent. Developers can reuse templates using inheritance. This reduces code duplication. Dynamic data like user information can be displayed easily. Templates improve the flexibility of the application. This integration is essential for building dynamic websites.</w:t>
      </w:r>
    </w:p>
    <w:p w14:paraId="666CC5B5">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6EF1C4E8">
      <w:pPr>
        <w:numPr>
          <w:ilvl w:val="0"/>
          <w:numId w:val="5"/>
        </w:numPr>
        <w:spacing w:beforeLines="0" w:afterLines="0"/>
        <w:ind w:left="420" w:leftChars="0" w:hanging="420" w:firstLine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Form Validation using JavaScript</w:t>
      </w:r>
    </w:p>
    <w:p w14:paraId="1C54FB4D">
      <w:pPr>
        <w:numPr>
          <w:numId w:val="0"/>
        </w:numPr>
        <w:spacing w:beforeLines="0" w:afterLines="0"/>
        <w:ind w:left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0B748BC3">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Using JavaScript for front-end form validation.</w:t>
      </w:r>
    </w:p>
    <w:p w14:paraId="3E4726AF">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JavaScript helps validate forms before sending data to the server. It checks inputs like email, password, and required fields. Validation improves user experience by giving instant feedback. It reduces unnecessary server requests. JavaScript can display error messages dynamically. It ensures correct data format is submitted. Developers can prevent form submission if errors exist. This makes applications faster and more efficient. It works alongside backend validation. Both together ensure data integrity and security.</w:t>
      </w:r>
    </w:p>
    <w:p w14:paraId="6455FE14">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3C7D5783">
      <w:pPr>
        <w:numPr>
          <w:ilvl w:val="0"/>
          <w:numId w:val="5"/>
        </w:numPr>
        <w:tabs>
          <w:tab w:val="clear" w:pos="420"/>
        </w:tabs>
        <w:spacing w:beforeLines="0" w:afterLines="0"/>
        <w:ind w:left="420" w:leftChars="0" w:hanging="420" w:firstLineChars="0"/>
        <w:jc w:val="left"/>
        <w:rPr>
          <w:rFonts w:hint="default" w:ascii="Times New Roman" w:hAnsi="Times New Roman" w:eastAsia="Times New Roman"/>
          <w:b/>
          <w:bCs/>
          <w:color w:val="F4B083" w:themeColor="accent2" w:themeTint="99"/>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F4B083" w:themeColor="accent2" w:themeTint="99"/>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Django Database Connectivity (MySQL or SQLite)</w:t>
      </w:r>
    </w:p>
    <w:p w14:paraId="77ED6A3A">
      <w:pPr>
        <w:numPr>
          <w:numId w:val="0"/>
        </w:numPr>
        <w:spacing w:beforeLines="0" w:afterLines="0"/>
        <w:ind w:leftChars="0"/>
        <w:jc w:val="left"/>
        <w:rPr>
          <w:rFonts w:hint="default" w:ascii="Times New Roman" w:hAnsi="Times New Roman" w:eastAsia="Times New Roman"/>
          <w:b/>
          <w:bCs/>
          <w:color w:val="F4B083" w:themeColor="accent2" w:themeTint="99"/>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31257B9E">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Connecting Django to a database (SQLite or MySQL).</w:t>
      </w:r>
    </w:p>
    <w:p w14:paraId="201A9CCD">
      <w:pPr>
        <w:numPr>
          <w:ilvl w:val="0"/>
          <w:numId w:val="0"/>
        </w:numPr>
        <w:spacing w:beforeLines="0" w:afterLines="0"/>
        <w:ind w:leftChars="0"/>
        <w:jc w:val="both"/>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 xml:space="preserve">Answer: </w:t>
      </w:r>
      <w:r>
        <w:rPr>
          <w:rFonts w:hint="default" w:ascii="Times New Roman" w:hAnsi="Times New Roman" w:eastAsia="Times New Roman"/>
          <w:color w:val="000000"/>
          <w:sz w:val="24"/>
          <w:szCs w:val="24"/>
        </w:rPr>
        <w:t>Django supports multiple databases like SQLite and MySQL. SQLite is the default database for development. Database settings are configured in settings.py. Developers can switch to MySQL for production use. Django automatically handles database connections. Migrations are used to create database tables. The ORM simplifies interaction with the database. No need to write raw SQL queries. Proper database setup ensures data storage and retrieval. It is a core part of any web application.</w:t>
      </w:r>
    </w:p>
    <w:p w14:paraId="2ABF4EE7">
      <w:pPr>
        <w:numPr>
          <w:ilvl w:val="0"/>
          <w:numId w:val="0"/>
        </w:numPr>
        <w:spacing w:beforeLines="0" w:afterLines="0"/>
        <w:ind w:leftChars="0"/>
        <w:jc w:val="left"/>
        <w:rPr>
          <w:rFonts w:hint="default" w:ascii="Times New Roman" w:hAnsi="Times New Roman" w:eastAsia="Times New Roman"/>
          <w:color w:val="000000"/>
          <w:sz w:val="24"/>
          <w:szCs w:val="24"/>
        </w:rPr>
      </w:pPr>
    </w:p>
    <w:p w14:paraId="7BBE20EE">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2.</w:t>
      </w:r>
      <w:r>
        <w:rPr>
          <w:rFonts w:hint="default" w:ascii="Times New Roman" w:hAnsi="Times New Roman" w:eastAsia="Times New Roman"/>
          <w:color w:val="000000"/>
          <w:sz w:val="24"/>
          <w:szCs w:val="24"/>
        </w:rPr>
        <w:t>Using the Django ORM for database queries.</w:t>
      </w:r>
    </w:p>
    <w:p w14:paraId="71A0D5E0">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The Django ORM allows developers to interact with databases using Python code. It eliminates the need for SQL queries. Developers can create, read, update, and delete records easily. Models represent database tables. QuerySets are used to fetch data from the database. Filtering and ordering can be applied to data. The ORM improves code readability and security. It also prevents SQL injection attacks. Complex queries can be written using simple syntax. It is one of Django’s most powerful features.</w:t>
      </w:r>
    </w:p>
    <w:p w14:paraId="5C81F919">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1ED6DA23">
      <w:pPr>
        <w:numPr>
          <w:ilvl w:val="0"/>
          <w:numId w:val="0"/>
        </w:numPr>
        <w:spacing w:beforeLines="0" w:afterLines="0"/>
        <w:ind w:leftChars="0"/>
        <w:jc w:val="left"/>
        <w:rPr>
          <w:rFonts w:hint="default" w:ascii="Times New Roman" w:hAnsi="Times New Roman" w:eastAsia="Times New Roman"/>
          <w:b/>
          <w:bCs/>
          <w:color w:val="000000"/>
          <w:sz w:val="24"/>
          <w:szCs w:val="24"/>
        </w:rPr>
      </w:pPr>
    </w:p>
    <w:p w14:paraId="0AC5B467">
      <w:pPr>
        <w:numPr>
          <w:ilvl w:val="0"/>
          <w:numId w:val="5"/>
        </w:numPr>
        <w:spacing w:beforeLines="0" w:afterLines="0"/>
        <w:ind w:left="420" w:leftChars="0" w:hanging="420" w:firstLine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ORM and QuerySets</w:t>
      </w:r>
    </w:p>
    <w:p w14:paraId="53C49734">
      <w:pPr>
        <w:numPr>
          <w:numId w:val="0"/>
        </w:numPr>
        <w:spacing w:beforeLines="0" w:afterLines="0"/>
        <w:ind w:left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4639C8E0">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Understanding Django’s ORM and how QuerySets are used to interact with the database.</w:t>
      </w:r>
    </w:p>
    <w:p w14:paraId="6BA21798">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QuerySets represent a collection of database queries. They allow filtering, sorting, and slicing of data. QuerySets are lazy, meaning they execute only when needed. Developers can chain multiple filters together. They return model instances as results. QuerySets can be converted into lists or dictionaries. They support aggregation functions like count and sum. This makes data handling flexible and efficient. QuerySets simplify database operations. They are widely used in Django applications.</w:t>
      </w:r>
    </w:p>
    <w:p w14:paraId="07971AC0">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3C12C442">
      <w:pPr>
        <w:numPr>
          <w:ilvl w:val="0"/>
          <w:numId w:val="0"/>
        </w:numPr>
        <w:spacing w:beforeLines="0" w:afterLines="0"/>
        <w:ind w:left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688F5523">
      <w:pPr>
        <w:numPr>
          <w:ilvl w:val="0"/>
          <w:numId w:val="5"/>
        </w:numPr>
        <w:spacing w:beforeLines="0" w:afterLines="0"/>
        <w:ind w:left="420" w:leftChars="0" w:hanging="420" w:firstLineChars="0"/>
        <w:jc w:val="left"/>
        <w:rPr>
          <w:rFonts w:hint="default" w:ascii="Times New Roman" w:hAnsi="Times New Roman" w:eastAsia="Times New Roman"/>
          <w:b/>
          <w:bCs/>
          <w:color w:val="F4B083" w:themeColor="accent2" w:themeTint="99"/>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000000" w:themeColor="text1"/>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Django Forms and Authentication</w:t>
      </w:r>
    </w:p>
    <w:p w14:paraId="1272F2FB">
      <w:pPr>
        <w:numPr>
          <w:numId w:val="0"/>
        </w:numPr>
        <w:spacing w:beforeLines="0" w:afterLines="0"/>
        <w:ind w:leftChars="0"/>
        <w:jc w:val="left"/>
        <w:rPr>
          <w:rFonts w:hint="default" w:ascii="Times New Roman" w:hAnsi="Times New Roman" w:eastAsia="Times New Roman"/>
          <w:b/>
          <w:bCs/>
          <w:color w:val="F4B083" w:themeColor="accent2" w:themeTint="99"/>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6D65D165">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Using Django’s built-in form handling.</w:t>
      </w:r>
    </w:p>
    <w:p w14:paraId="09389FDB">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Django provides built-in tools for handling forms. Developers can create forms using Python classes. These forms handle validation automatically. Form data is processed in views. Errors are displayed in templates if validation fails. Django protects forms against CSRF attacks. It simplifies user input handling. Forms can be linked to models using ModelForms. This reduces code duplication. Built-in forms make development faster and more secure.</w:t>
      </w:r>
    </w:p>
    <w:p w14:paraId="643A3389">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73C32CD5">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2.</w:t>
      </w:r>
      <w:r>
        <w:rPr>
          <w:rFonts w:hint="default" w:ascii="Times New Roman" w:hAnsi="Times New Roman" w:eastAsia="Times New Roman"/>
          <w:color w:val="000000"/>
          <w:sz w:val="24"/>
          <w:szCs w:val="24"/>
        </w:rPr>
        <w:t>Implementing Django’s authentication system (sign up, login, logout, password management).</w:t>
      </w:r>
    </w:p>
    <w:p w14:paraId="37431DDA">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Django includes a complete authentication system. It supports user registration, login, and logout. Passwords are stored securely using hashing. Developers can manage user permissions and roles. Built-in views simplify authentication processes. The system also supports password reset functionality. Sessions are used to keep users logged in. It integrates easily with templates. This reduces development effort. Django authentication ensures secure user management.</w:t>
      </w:r>
    </w:p>
    <w:p w14:paraId="7C6EDB3B">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58BE7A73">
      <w:pPr>
        <w:numPr>
          <w:ilvl w:val="0"/>
          <w:numId w:val="0"/>
        </w:numPr>
        <w:spacing w:beforeLines="0" w:afterLines="0"/>
        <w:ind w:leftChars="0"/>
        <w:jc w:val="left"/>
        <w:rPr>
          <w:rFonts w:hint="default" w:ascii="Times New Roman" w:hAnsi="Times New Roman" w:eastAsia="Times New Roman"/>
          <w:b/>
          <w:bCs/>
          <w:color w:val="000000"/>
          <w:sz w:val="24"/>
          <w:szCs w:val="24"/>
        </w:rPr>
      </w:pPr>
    </w:p>
    <w:p w14:paraId="54563914">
      <w:pPr>
        <w:numPr>
          <w:ilvl w:val="0"/>
          <w:numId w:val="5"/>
        </w:numPr>
        <w:spacing w:beforeLines="0" w:afterLines="0"/>
        <w:ind w:left="420" w:leftChars="0" w:hanging="420" w:firstLineChars="0"/>
        <w:jc w:val="left"/>
        <w:rPr>
          <w:rFonts w:hint="default" w:ascii="Times New Roman" w:hAnsi="Times New Roman" w:eastAsia="Times New Roman"/>
          <w:b/>
          <w:bCs/>
          <w:color w:val="3A3737" w:themeColor="background2" w:themeShade="3F"/>
          <w:sz w:val="24"/>
          <w:szCs w:val="24"/>
          <w:shd w:val="clear" w:color="FFFFFF" w:fill="D9D9D9"/>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3A3737" w:themeColor="background2" w:themeShade="3F"/>
          <w:sz w:val="24"/>
          <w:szCs w:val="24"/>
          <w:shd w:val="clear" w:color="auto" w:fill="auto"/>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CRUD Operations using AJAX</w:t>
      </w:r>
    </w:p>
    <w:p w14:paraId="20531150">
      <w:pPr>
        <w:numPr>
          <w:numId w:val="0"/>
        </w:numPr>
        <w:spacing w:beforeLines="0" w:afterLines="0"/>
        <w:ind w:leftChars="0"/>
        <w:jc w:val="left"/>
        <w:rPr>
          <w:rFonts w:hint="default" w:ascii="Times New Roman" w:hAnsi="Times New Roman" w:eastAsia="Times New Roman"/>
          <w:b/>
          <w:bCs/>
          <w:color w:val="3A3737" w:themeColor="background2" w:themeShade="3F"/>
          <w:sz w:val="24"/>
          <w:szCs w:val="24"/>
          <w:shd w:val="clear" w:color="FFFFFF" w:fill="D9D9D9"/>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17C33FFE">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Using AJAX for making asynchronous requests to the server without reloading the page.</w:t>
      </w:r>
    </w:p>
    <w:p w14:paraId="42ECF3F0">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AJAX allows sending requests without reloading the page. It improves user experience by making applications faster. JavaScript is used to send AJAX requests. The server returns data in JSON format. Django views handle these requests and responses. It is useful for updating content dynamically. Examples include live search and notifications. AJAX reduces server load and improves performance. It works well with modern web applications. It makes websites more interactive.</w:t>
      </w:r>
    </w:p>
    <w:p w14:paraId="73987C3D">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7822DD31">
      <w:pPr>
        <w:numPr>
          <w:ilvl w:val="0"/>
          <w:numId w:val="0"/>
        </w:numPr>
        <w:spacing w:beforeLines="0" w:afterLines="0"/>
        <w:ind w:leftChars="0"/>
        <w:jc w:val="left"/>
        <w:rPr>
          <w:rFonts w:hint="default" w:ascii="Times New Roman" w:hAnsi="Times New Roman" w:eastAsia="Times New Roman"/>
          <w:b/>
          <w:bCs/>
          <w:color w:val="000000"/>
          <w:sz w:val="24"/>
          <w:szCs w:val="24"/>
        </w:rPr>
      </w:pPr>
    </w:p>
    <w:p w14:paraId="012BCE0F">
      <w:pPr>
        <w:numPr>
          <w:ilvl w:val="0"/>
          <w:numId w:val="5"/>
        </w:numPr>
        <w:spacing w:beforeLines="0" w:afterLines="0"/>
        <w:ind w:left="420" w:leftChars="0" w:hanging="420" w:firstLineChars="0"/>
        <w:jc w:val="left"/>
        <w:rPr>
          <w:rFonts w:hint="default" w:ascii="Times New Roman" w:hAnsi="Times New Roman" w:eastAsia="Times New Roman"/>
          <w:b/>
          <w:bCs/>
          <w:color w:val="3F3F3F" w:themeColor="text1" w:themeTint="BF"/>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3F3F3F" w:themeColor="text1" w:themeTint="BF"/>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Customizing the Django Admin Panel</w:t>
      </w:r>
    </w:p>
    <w:p w14:paraId="24B4C6F5">
      <w:pPr>
        <w:numPr>
          <w:numId w:val="0"/>
        </w:numPr>
        <w:spacing w:beforeLines="0" w:afterLines="0"/>
        <w:ind w:leftChars="0"/>
        <w:jc w:val="left"/>
        <w:rPr>
          <w:rFonts w:hint="default" w:ascii="Times New Roman" w:hAnsi="Times New Roman" w:eastAsia="Times New Roman"/>
          <w:b/>
          <w:bCs/>
          <w:color w:val="3F3F3F" w:themeColor="text1" w:themeTint="BF"/>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72728E8A">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Techniques for customizing the Django admin panel.</w:t>
      </w:r>
    </w:p>
    <w:p w14:paraId="3819A2F8">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Admin customization includes modifying layout and functionality. Developers can add filters, search fields, and ordering. Custom actions can be created for bulk operations. Inline editing allows related data management. Permissions can restrict access to specific users. Admin templates can be overridden for UI changes. JavaScript can enhance interactivity. Custom dashboards can also be created. These techniques improve usability. They make admin panels more powerful and flexible.</w:t>
      </w:r>
    </w:p>
    <w:p w14:paraId="15F43753">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128581F6">
      <w:pPr>
        <w:numPr>
          <w:ilvl w:val="0"/>
          <w:numId w:val="0"/>
        </w:numPr>
        <w:spacing w:beforeLines="0" w:afterLines="0"/>
        <w:ind w:leftChars="0"/>
        <w:jc w:val="left"/>
        <w:rPr>
          <w:rFonts w:hint="default" w:ascii="Times New Roman" w:hAnsi="Times New Roman" w:eastAsia="Times New Roman"/>
          <w:b/>
          <w:bCs/>
          <w:color w:val="000000"/>
          <w:sz w:val="24"/>
          <w:szCs w:val="24"/>
        </w:rPr>
      </w:pPr>
    </w:p>
    <w:p w14:paraId="1368B6C8">
      <w:pPr>
        <w:numPr>
          <w:ilvl w:val="0"/>
          <w:numId w:val="5"/>
        </w:numPr>
        <w:spacing w:beforeLines="0" w:afterLines="0"/>
        <w:ind w:left="420" w:leftChars="0" w:hanging="420" w:firstLineChars="0"/>
        <w:jc w:val="left"/>
        <w:rPr>
          <w:rFonts w:hint="default" w:ascii="Times New Roman" w:hAnsi="Times New Roman" w:eastAsia="Times New Roman"/>
          <w:b/>
          <w:bCs/>
          <w:color w:val="5B9BD5" w:themeColor="accent1"/>
          <w:sz w:val="24"/>
          <w:szCs w:val="24"/>
          <w:shd w:val="clear" w:color="auto" w:fill="auto"/>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5B9BD5" w:themeColor="accent1"/>
          <w:sz w:val="24"/>
          <w:szCs w:val="24"/>
          <w:shd w:val="clear" w:color="auto" w:fill="auto"/>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Payment Integration Using Paytm</w:t>
      </w:r>
    </w:p>
    <w:p w14:paraId="46B755B2">
      <w:pPr>
        <w:numPr>
          <w:numId w:val="0"/>
        </w:numPr>
        <w:spacing w:beforeLines="0" w:afterLines="0"/>
        <w:ind w:leftChars="0"/>
        <w:jc w:val="left"/>
        <w:rPr>
          <w:rFonts w:hint="default" w:ascii="Times New Roman" w:hAnsi="Times New Roman" w:eastAsia="Times New Roman"/>
          <w:b/>
          <w:bCs/>
          <w:color w:val="5B9BD5" w:themeColor="accent1"/>
          <w:sz w:val="24"/>
          <w:szCs w:val="24"/>
          <w:shd w:val="clear" w:color="auto" w:fill="auto"/>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432EF42B">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Introduction to integrating payment gateways (like Paytm) in Django projects.</w:t>
      </w:r>
    </w:p>
    <w:p w14:paraId="2AC7A62F">
      <w:pPr>
        <w:numPr>
          <w:ilvl w:val="0"/>
          <w:numId w:val="0"/>
        </w:numPr>
        <w:spacing w:beforeLines="0" w:afterLines="0"/>
        <w:ind w:leftChars="0"/>
        <w:jc w:val="both"/>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 xml:space="preserve">Answer: </w:t>
      </w:r>
      <w:r>
        <w:rPr>
          <w:rFonts w:hint="default" w:ascii="Times New Roman" w:hAnsi="Times New Roman" w:eastAsia="Times New Roman"/>
          <w:color w:val="000000"/>
          <w:sz w:val="24"/>
          <w:szCs w:val="24"/>
        </w:rPr>
        <w:t>Payment gateways like Paytm allow online transactions in Django projects. Integration involves using APIs provided by the gateway. Developers send transaction details to the payment server. The user completes payment securely. The server returns a response with transaction status. Proper validation ensures secure transactions. HTTPS is required for safety. Payment integration is useful for e-commerce websites. It enables online payments easily. It is an important feature for modern web apps.</w:t>
      </w:r>
    </w:p>
    <w:p w14:paraId="76B30028">
      <w:pPr>
        <w:numPr>
          <w:ilvl w:val="0"/>
          <w:numId w:val="0"/>
        </w:numPr>
        <w:spacing w:beforeLines="0" w:afterLines="0"/>
        <w:ind w:leftChars="0"/>
        <w:jc w:val="left"/>
        <w:rPr>
          <w:rFonts w:hint="default" w:ascii="Times New Roman" w:hAnsi="Times New Roman" w:eastAsia="Times New Roman"/>
          <w:color w:val="000000"/>
          <w:sz w:val="24"/>
          <w:szCs w:val="24"/>
        </w:rPr>
      </w:pPr>
    </w:p>
    <w:p w14:paraId="1FEE0CE7">
      <w:pPr>
        <w:numPr>
          <w:ilvl w:val="0"/>
          <w:numId w:val="0"/>
        </w:numPr>
        <w:spacing w:beforeLines="0" w:afterLines="0"/>
        <w:ind w:leftChars="0"/>
        <w:jc w:val="left"/>
        <w:rPr>
          <w:rFonts w:hint="default" w:ascii="Times New Roman" w:hAnsi="Times New Roman" w:eastAsia="Times New Roman"/>
          <w:b/>
          <w:bCs/>
          <w:color w:val="000000"/>
          <w:sz w:val="24"/>
          <w:szCs w:val="24"/>
        </w:rPr>
      </w:pPr>
    </w:p>
    <w:p w14:paraId="64245F7E">
      <w:pPr>
        <w:numPr>
          <w:ilvl w:val="0"/>
          <w:numId w:val="5"/>
        </w:numPr>
        <w:spacing w:beforeLines="0" w:afterLines="0"/>
        <w:ind w:left="420" w:leftChars="0" w:hanging="420" w:firstLineChars="0"/>
        <w:jc w:val="left"/>
        <w:rPr>
          <w:rFonts w:hint="default" w:ascii="Times New Roman" w:hAnsi="Times New Roman" w:eastAsia="Times New Roman"/>
          <w:b/>
          <w:bCs/>
          <w:color w:val="FBE5D6" w:themeColor="accent2" w:themeTint="32"/>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FBE5D6" w:themeColor="accent2" w:themeTint="32"/>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GitHub Project Deployment</w:t>
      </w:r>
    </w:p>
    <w:p w14:paraId="625659FA">
      <w:pPr>
        <w:numPr>
          <w:numId w:val="0"/>
        </w:numPr>
        <w:spacing w:beforeLines="0" w:afterLines="0"/>
        <w:ind w:leftChars="0"/>
        <w:jc w:val="left"/>
        <w:rPr>
          <w:rFonts w:hint="default" w:ascii="Times New Roman" w:hAnsi="Times New Roman" w:eastAsia="Times New Roman"/>
          <w:b/>
          <w:bCs/>
          <w:color w:val="FBE5D6" w:themeColor="accent2" w:themeTint="32"/>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56076382">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Steps to push a Django project to GitHub.</w:t>
      </w:r>
    </w:p>
    <w:p w14:paraId="7C7AAF7D">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First, create a repository on GitHub. Initialize git in your project folder. Add files using `git add .`. Commit changes with a message. Connect the local repository to GitHub. Use `git push` to upload files. Include a .gitignore file to exclude unnecessary files. This helps keep the repository clean. Version control tracks changes over time. It also supports collaboration. GitHub is widely used by developers.</w:t>
      </w:r>
    </w:p>
    <w:p w14:paraId="1564B054">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5765733A">
      <w:pPr>
        <w:numPr>
          <w:ilvl w:val="0"/>
          <w:numId w:val="0"/>
        </w:numPr>
        <w:spacing w:beforeLines="0" w:afterLines="0"/>
        <w:ind w:leftChars="0"/>
        <w:jc w:val="left"/>
        <w:rPr>
          <w:rFonts w:hint="default" w:ascii="Times New Roman" w:hAnsi="Times New Roman" w:eastAsia="Times New Roman"/>
          <w:b/>
          <w:bCs/>
          <w:color w:val="000000"/>
          <w:sz w:val="24"/>
          <w:szCs w:val="24"/>
        </w:rPr>
      </w:pPr>
    </w:p>
    <w:p w14:paraId="4739E81C">
      <w:pPr>
        <w:numPr>
          <w:ilvl w:val="0"/>
          <w:numId w:val="5"/>
        </w:numPr>
        <w:spacing w:beforeLines="0" w:afterLines="0"/>
        <w:ind w:left="420" w:leftChars="0" w:hanging="420" w:firstLine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Live Project Deployment (PythonAnywhere)</w:t>
      </w:r>
    </w:p>
    <w:p w14:paraId="2951FA28">
      <w:pPr>
        <w:numPr>
          <w:numId w:val="0"/>
        </w:numPr>
        <w:spacing w:beforeLines="0" w:afterLines="0"/>
        <w:ind w:left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71D5B36A">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Introduction to deploying Django projects to live servers like Python</w:t>
      </w:r>
      <w:r>
        <w:rPr>
          <w:rFonts w:hint="default" w:ascii="Times New Roman" w:hAnsi="Times New Roman" w:eastAsia="Times New Roman"/>
          <w:color w:val="000000"/>
          <w:sz w:val="24"/>
          <w:szCs w:val="24"/>
          <w:lang w:val="en-US"/>
        </w:rPr>
        <w:t xml:space="preserve"> </w:t>
      </w:r>
      <w:r>
        <w:rPr>
          <w:rFonts w:hint="default" w:ascii="Times New Roman" w:hAnsi="Times New Roman" w:eastAsia="Times New Roman"/>
          <w:color w:val="000000"/>
          <w:sz w:val="24"/>
          <w:szCs w:val="24"/>
        </w:rPr>
        <w:t>Anywhere.</w:t>
      </w:r>
    </w:p>
    <w:p w14:paraId="16CA89C9">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Deploying means making the project live on the internet. Platforms like PythonAnywhere are used for hosting Django apps. Developers upload project files to the server. Database and static files must be configured properly. The application is connected to a web server. Debug mode must be turned off in production. Security settings should be applied. Deployment allows users to access the site globally. It is the final step in development. Proper deployment ensures performance and reliability.</w:t>
      </w:r>
    </w:p>
    <w:p w14:paraId="19EF622B">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3001FE57">
      <w:pPr>
        <w:numPr>
          <w:ilvl w:val="0"/>
          <w:numId w:val="0"/>
        </w:numPr>
        <w:spacing w:beforeLines="0" w:afterLines="0"/>
        <w:ind w:leftChars="0"/>
        <w:jc w:val="left"/>
        <w:rPr>
          <w:rFonts w:hint="default" w:ascii="Times New Roman" w:hAnsi="Times New Roman" w:eastAsia="Times New Roman"/>
          <w:b/>
          <w:bCs/>
          <w:color w:val="000000"/>
          <w:sz w:val="24"/>
          <w:szCs w:val="24"/>
        </w:rPr>
      </w:pPr>
    </w:p>
    <w:p w14:paraId="4573622C">
      <w:pPr>
        <w:numPr>
          <w:ilvl w:val="0"/>
          <w:numId w:val="5"/>
        </w:numPr>
        <w:spacing w:beforeLines="0" w:afterLines="0"/>
        <w:ind w:left="420" w:leftChars="0" w:hanging="420" w:firstLine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Social Authentication</w:t>
      </w:r>
    </w:p>
    <w:p w14:paraId="367D37C2">
      <w:pPr>
        <w:numPr>
          <w:numId w:val="0"/>
        </w:numPr>
        <w:spacing w:beforeLines="0" w:afterLines="0"/>
        <w:ind w:left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672C7B85">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Setting up social login options (Google, Facebook, GitHub) in Django using OAuth2.</w:t>
      </w:r>
    </w:p>
    <w:p w14:paraId="62BD8DB1">
      <w:pPr>
        <w:numPr>
          <w:ilvl w:val="0"/>
          <w:numId w:val="0"/>
        </w:numPr>
        <w:spacing w:beforeLines="0" w:afterLines="0"/>
        <w:ind w:leftChars="0"/>
        <w:jc w:val="both"/>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 xml:space="preserve">Answer: </w:t>
      </w:r>
      <w:r>
        <w:rPr>
          <w:rFonts w:hint="default" w:ascii="Times New Roman" w:hAnsi="Times New Roman" w:eastAsia="Times New Roman"/>
          <w:color w:val="000000"/>
          <w:sz w:val="24"/>
          <w:szCs w:val="24"/>
        </w:rPr>
        <w:t>Social login allows users to sign in using accounts like Google, Facebook, or GitHub. It uses OAuth2 protocol for authentication. Developers register their app with these providers. API keys and secrets are generated. Django packages like social-auth help integration. Users can log in without creating new accounts. This improves user experience. It also increases security. Social login is widely used in modern applications.</w:t>
      </w:r>
    </w:p>
    <w:p w14:paraId="53CFB284">
      <w:pPr>
        <w:numPr>
          <w:ilvl w:val="0"/>
          <w:numId w:val="0"/>
        </w:numPr>
        <w:spacing w:beforeLines="0" w:afterLines="0"/>
        <w:ind w:leftChars="0"/>
        <w:jc w:val="left"/>
        <w:rPr>
          <w:rFonts w:hint="default" w:ascii="Times New Roman" w:hAnsi="Times New Roman" w:eastAsia="Times New Roman"/>
          <w:color w:val="000000"/>
          <w:sz w:val="24"/>
          <w:szCs w:val="24"/>
        </w:rPr>
      </w:pPr>
    </w:p>
    <w:p w14:paraId="5025817F">
      <w:pPr>
        <w:numPr>
          <w:ilvl w:val="0"/>
          <w:numId w:val="0"/>
        </w:numPr>
        <w:spacing w:beforeLines="0" w:afterLines="0"/>
        <w:ind w:leftChars="0"/>
        <w:jc w:val="left"/>
        <w:rPr>
          <w:rFonts w:hint="default" w:ascii="Times New Roman" w:hAnsi="Times New Roman" w:eastAsia="Times New Roman"/>
          <w:b/>
          <w:bCs/>
          <w:color w:val="000000"/>
          <w:sz w:val="24"/>
          <w:szCs w:val="24"/>
        </w:rPr>
      </w:pPr>
    </w:p>
    <w:p w14:paraId="65857521">
      <w:pPr>
        <w:numPr>
          <w:ilvl w:val="0"/>
          <w:numId w:val="5"/>
        </w:numPr>
        <w:spacing w:beforeLines="0" w:afterLines="0"/>
        <w:ind w:left="420" w:leftChars="0" w:hanging="420" w:firstLine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Google Maps API</w:t>
      </w:r>
    </w:p>
    <w:p w14:paraId="4B4BE7A7">
      <w:pPr>
        <w:numPr>
          <w:numId w:val="0"/>
        </w:numPr>
        <w:spacing w:beforeLines="0" w:afterLines="0"/>
        <w:ind w:leftChars="0"/>
        <w:jc w:val="left"/>
        <w:rPr>
          <w:rFonts w:hint="default" w:ascii="Times New Roman" w:hAnsi="Times New Roman" w:eastAsia="Times New Roman"/>
          <w:b/>
          <w:bCs/>
          <w:color w:val="000000"/>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415AE704">
      <w:pPr>
        <w:numPr>
          <w:ilvl w:val="0"/>
          <w:numId w:val="0"/>
        </w:numPr>
        <w:spacing w:beforeLines="0" w:afterLines="0"/>
        <w:ind w:leftChars="0"/>
        <w:jc w:val="left"/>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lang w:val="en-US"/>
        </w:rPr>
        <w:t>1.</w:t>
      </w:r>
      <w:r>
        <w:rPr>
          <w:rFonts w:hint="default" w:ascii="Times New Roman" w:hAnsi="Times New Roman" w:eastAsia="Times New Roman"/>
          <w:color w:val="000000"/>
          <w:sz w:val="24"/>
          <w:szCs w:val="24"/>
        </w:rPr>
        <w:t>Integrating Google Maps API into Django projects.</w:t>
      </w:r>
    </w:p>
    <w:p w14:paraId="0137DA75">
      <w:pPr>
        <w:numPr>
          <w:ilvl w:val="0"/>
          <w:numId w:val="0"/>
        </w:numPr>
        <w:spacing w:beforeLines="0" w:afterLines="0"/>
        <w:ind w:leftChars="0"/>
        <w:jc w:val="both"/>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Answer: The Google Maps API allows embedding maps in Django projects. Developers need an API key from Google. The map can be displayed in templates using JavaScript. Locations can be marked using coordinates. It is useful for applications like delivery or travel websites. Data from Django can be passed to the map. Interactive features like zoom and markers are supported. It enhances user experience. Proper API usage ensures smooth performance. It is widely used in location-based services.</w:t>
      </w:r>
    </w:p>
    <w:p w14:paraId="6E1ABD6E">
      <w:pPr>
        <w:numPr>
          <w:ilvl w:val="0"/>
          <w:numId w:val="0"/>
        </w:numPr>
        <w:spacing w:beforeLines="0" w:afterLines="0"/>
        <w:ind w:leftChars="0"/>
        <w:jc w:val="left"/>
        <w:rPr>
          <w:rFonts w:hint="default" w:ascii="Times New Roman" w:hAnsi="Times New Roman" w:eastAsia="Times New Roman"/>
          <w:color w:val="000000"/>
          <w:sz w:val="24"/>
          <w:szCs w:val="24"/>
          <w:lang w:val="en-US"/>
        </w:rPr>
      </w:pPr>
    </w:p>
    <w:p w14:paraId="3673EFAF">
      <w:pPr>
        <w:spacing w:beforeLines="0" w:afterLines="0"/>
        <w:jc w:val="both"/>
        <w:rPr>
          <w:rFonts w:hint="default" w:ascii="Times New Roman" w:hAnsi="Times New Roman" w:eastAsia="Times New Roman"/>
          <w:color w:val="000000"/>
          <w:sz w:val="24"/>
          <w:szCs w:val="24"/>
          <w:lang w:val="en-US"/>
        </w:rPr>
      </w:pPr>
    </w:p>
    <w:p w14:paraId="4E902AA9">
      <w:pPr>
        <w:spacing w:beforeLines="0" w:afterLines="0"/>
        <w:jc w:val="left"/>
        <w:rPr>
          <w:rFonts w:hint="default" w:ascii="Times New Roman" w:hAnsi="Times New Roman" w:eastAsia="Times New Roman"/>
          <w:color w:val="000000"/>
          <w:sz w:val="24"/>
          <w:szCs w:val="24"/>
          <w:lang w:val="en-US"/>
        </w:rPr>
      </w:pPr>
    </w:p>
    <w:p w14:paraId="0E564D9F">
      <w:pPr>
        <w:rPr>
          <w:rFonts w:hint="default" w:ascii="Times New Roman" w:hAnsi="Times New Roman" w:cs="Times New Roman"/>
          <w:u w:val="single"/>
        </w:rPr>
      </w:pPr>
    </w:p>
    <w:p w14:paraId="221DC882">
      <w:pPr>
        <w:rPr>
          <w:rFonts w:hint="default" w:ascii="Times New Roman" w:hAnsi="Times New Roman" w:cs="Times New Roman"/>
          <w:u w:val="single"/>
        </w:rPr>
      </w:pPr>
    </w:p>
    <w:p w14:paraId="4795DABE">
      <w:pPr>
        <w:rPr>
          <w:rFonts w:hint="default" w:ascii="Times New Roman" w:hAnsi="Times New Roman" w:cs="Times New Roman"/>
          <w:u w:val="single"/>
          <w:lang w:val="en-US"/>
        </w:rPr>
      </w:pPr>
    </w:p>
    <w:p w14:paraId="28E0291C">
      <w:pPr>
        <w:rPr>
          <w:rFonts w:hint="default"/>
          <w:lang w:val="en-US"/>
        </w:rPr>
      </w:pPr>
    </w:p>
    <w:sectPr>
      <w:pgSz w:w="11906" w:h="16838"/>
      <w:pgMar w:top="760" w:right="726" w:bottom="760" w:left="726"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0DEF67"/>
    <w:multiLevelType w:val="singleLevel"/>
    <w:tmpl w:val="BE0DEF67"/>
    <w:lvl w:ilvl="0" w:tentative="0">
      <w:start w:val="2"/>
      <w:numFmt w:val="decimal"/>
      <w:suff w:val="space"/>
      <w:lvlText w:val="%1."/>
      <w:lvlJc w:val="left"/>
    </w:lvl>
  </w:abstractNum>
  <w:abstractNum w:abstractNumId="1">
    <w:nsid w:val="F3B0DE1C"/>
    <w:multiLevelType w:val="singleLevel"/>
    <w:tmpl w:val="F3B0DE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824BE08"/>
    <w:multiLevelType w:val="singleLevel"/>
    <w:tmpl w:val="3824BE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7637E0BF"/>
    <w:multiLevelType w:val="singleLevel"/>
    <w:tmpl w:val="7637E0BF"/>
    <w:lvl w:ilvl="0" w:tentative="0">
      <w:start w:val="1"/>
      <w:numFmt w:val="decimal"/>
      <w:suff w:val="space"/>
      <w:lvlText w:val="%1."/>
      <w:lvlJc w:val="left"/>
    </w:lvl>
  </w:abstractNum>
  <w:abstractNum w:abstractNumId="4">
    <w:nsid w:val="763CB385"/>
    <w:multiLevelType w:val="singleLevel"/>
    <w:tmpl w:val="763CB38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3"/>
  <w:embedSystemFonts/>
  <w:bordersDoNotSurroundHeader w:val="1"/>
  <w:bordersDoNotSurroundFooter w:val="1"/>
  <w:attachedTemplate r:id="rId1"/>
  <w:documentProtection w:enforcement="0"/>
  <w:defaultTabStop w:val="720"/>
  <w:drawingGridVerticalSpacing w:val="156"/>
  <w:displayHorizontalDrawingGridEvery w:val="0"/>
  <w:displayVerticalDrawingGridEvery w:val="2"/>
  <w:characterSpacingControl w:val="doNotCompress"/>
  <w:hdrShapeDefaults>
    <o:shapelayout v:ext="edit">
      <o:idmap v:ext="edit" data="2"/>
    </o:shapelayout>
  </w:hdrShapeDefault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56AA5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uiPriority w:val="0"/>
    <w:pPr>
      <w:keepNext/>
      <w:keepLines/>
      <w:widowControl w:val="0"/>
      <w:spacing w:before="340" w:beforeLines="0" w:beforeAutospacing="0" w:after="330" w:afterLines="0" w:afterAutospacing="0" w:line="576" w:lineRule="auto"/>
      <w:jc w:val="both"/>
      <w:outlineLvl w:val="0"/>
    </w:pPr>
    <w:rPr>
      <w:rFonts w:ascii="Times New Roman" w:hAnsi="Times New Roman" w:eastAsia="SimSun" w:cstheme="minorBidi"/>
      <w:b/>
      <w:kern w:val="44"/>
      <w:sz w:val="44"/>
    </w:rPr>
  </w:style>
  <w:style w:type="paragraph" w:styleId="3">
    <w:name w:val="heading 3"/>
    <w:basedOn w:val="1"/>
    <w:next w:val="1"/>
    <w:uiPriority w:val="0"/>
    <w:pPr>
      <w:keepNext/>
      <w:keepLines/>
      <w:widowControl w:val="0"/>
      <w:spacing w:before="260" w:beforeLines="0" w:beforeAutospacing="0" w:after="260" w:afterLines="0" w:afterAutospacing="0" w:line="413" w:lineRule="auto"/>
      <w:jc w:val="both"/>
      <w:outlineLvl w:val="2"/>
    </w:pPr>
    <w:rPr>
      <w:rFonts w:ascii="Times New Roman" w:hAnsi="Times New Roman" w:eastAsia="SimSun" w:cstheme="minorBidi"/>
      <w:b/>
      <w:kern w:val="2"/>
      <w:sz w:val="32"/>
    </w:rPr>
  </w:style>
  <w:style w:type="paragraph" w:styleId="4">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iPriority w:val="0"/>
    <w:pPr>
      <w:widowControl w:val="0"/>
      <w:tabs>
        <w:tab w:val="center" w:pos="4153"/>
        <w:tab w:val="right" w:pos="8306"/>
      </w:tabs>
      <w:snapToGrid w:val="0"/>
      <w:jc w:val="left"/>
    </w:pPr>
    <w:rPr>
      <w:rFonts w:ascii="Times New Roman" w:hAnsi="Times New Roman" w:eastAsia="SimSun" w:cstheme="minorBidi"/>
      <w:kern w:val="2"/>
      <w:sz w:val="18"/>
    </w:rPr>
  </w:style>
  <w:style w:type="paragraph" w:styleId="8">
    <w:name w:val="header"/>
    <w:basedOn w:val="1"/>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SimSun" w:cstheme="minorBidi"/>
      <w:kern w:val="2"/>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bhu\AppData\Local\Kingsoft\WPS%20Office\12.2.0.23196\office6\&#31179;&#26085;&#22805;&#38451;&#35199;&#19979;.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Natural"/>
      <sectRole val="1"/>
    </customSectPr>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2026-03-17T16:31:00Z</dcterms:created>
  <dc:creator>Vibhu Solanki</dc:creator>
  <cp:lastModifiedBy>Vibhu Solanki</cp:lastModifiedBy>
  <dcterms:modified xsi:type="dcterms:W3CDTF">2026-03-17T17:19:47Z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98C2BD4C07C145D3971A0BA54D1CB826_11</vt:lpwstr>
  </property>
</Properties>
</file>